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B916" w14:textId="48E034C2" w:rsidR="00C6554A" w:rsidRPr="008B5277" w:rsidRDefault="002E06DC" w:rsidP="002E06DC">
      <w:pPr>
        <w:pStyle w:val="Photo"/>
      </w:pPr>
      <w:bookmarkStart w:id="0" w:name="_Toc321147149"/>
      <w:bookmarkStart w:id="1" w:name="_Toc318188227"/>
      <w:bookmarkStart w:id="2" w:name="_Toc318188327"/>
      <w:bookmarkStart w:id="3" w:name="_Toc318189312"/>
      <w:bookmarkStart w:id="4" w:name="_Toc321147011"/>
      <w:r w:rsidRPr="002E06DC">
        <w:rPr>
          <w:noProof/>
        </w:rPr>
        <w:drawing>
          <wp:inline distT="0" distB="0" distL="0" distR="0" wp14:anchorId="5C54CA8B" wp14:editId="40D035D1">
            <wp:extent cx="3538991" cy="5821680"/>
            <wp:effectExtent l="0" t="0" r="4445" b="7620"/>
            <wp:docPr id="8" name="Picture 7">
              <a:extLst xmlns:a="http://schemas.openxmlformats.org/drawingml/2006/main">
                <a:ext uri="{FF2B5EF4-FFF2-40B4-BE49-F238E27FC236}">
                  <a16:creationId xmlns:a16="http://schemas.microsoft.com/office/drawing/2014/main" id="{0902BBC4-389C-7B5E-7FDB-5C6D82463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902BBC4-389C-7B5E-7FDB-5C6D8246309B}"/>
                        </a:ext>
                      </a:extLst>
                    </pic:cNvPr>
                    <pic:cNvPicPr>
                      <a:picLocks noChangeAspect="1"/>
                    </pic:cNvPicPr>
                  </pic:nvPicPr>
                  <pic:blipFill>
                    <a:blip r:embed="rId7"/>
                    <a:srcRect t="17076" r="10383"/>
                    <a:stretch>
                      <a:fillRect/>
                    </a:stretch>
                  </pic:blipFill>
                  <pic:spPr>
                    <a:xfrm>
                      <a:off x="0" y="0"/>
                      <a:ext cx="3546197" cy="5833534"/>
                    </a:xfrm>
                    <a:prstGeom prst="rect">
                      <a:avLst/>
                    </a:prstGeom>
                  </pic:spPr>
                </pic:pic>
              </a:graphicData>
            </a:graphic>
          </wp:inline>
        </w:drawing>
      </w:r>
    </w:p>
    <w:bookmarkEnd w:id="0"/>
    <w:bookmarkEnd w:id="1"/>
    <w:bookmarkEnd w:id="2"/>
    <w:bookmarkEnd w:id="3"/>
    <w:bookmarkEnd w:id="4"/>
    <w:p w14:paraId="460EE538" w14:textId="77777777" w:rsidR="00EB1FCC" w:rsidRPr="00EB1FCC" w:rsidRDefault="00EB1FCC" w:rsidP="00EB1FCC">
      <w:pPr>
        <w:pStyle w:val="Subtitle"/>
        <w:rPr>
          <w:caps w:val="0"/>
          <w:color w:val="007789" w:themeColor="accent1" w:themeShade="BF"/>
          <w:kern w:val="28"/>
          <w:sz w:val="60"/>
          <w:lang w:val="fr-FR"/>
        </w:rPr>
      </w:pPr>
      <w:r w:rsidRPr="00EB1FCC">
        <w:rPr>
          <w:caps w:val="0"/>
          <w:color w:val="007789" w:themeColor="accent1" w:themeShade="BF"/>
          <w:kern w:val="28"/>
          <w:sz w:val="60"/>
          <w:lang w:val="fr-FR"/>
        </w:rPr>
        <w:t>Surveillance Automobile</w:t>
      </w:r>
    </w:p>
    <w:p w14:paraId="6F4F255A" w14:textId="0765EACE" w:rsidR="002E06DC" w:rsidRPr="00EB1FCC" w:rsidRDefault="002E06DC" w:rsidP="00EB1FCC">
      <w:pPr>
        <w:pStyle w:val="Subtitle"/>
        <w:rPr>
          <w:lang w:val="fr-FR"/>
        </w:rPr>
      </w:pPr>
      <w:r w:rsidRPr="00EB1FCC">
        <w:rPr>
          <w:lang w:val="fr-FR"/>
        </w:rPr>
        <w:t xml:space="preserve">Youssef eslam hussein </w:t>
      </w:r>
      <w:r w:rsidR="00556227">
        <w:rPr>
          <w:lang w:val="fr-FR"/>
        </w:rPr>
        <w:tab/>
      </w:r>
      <w:r w:rsidR="005F309A" w:rsidRPr="00EB1FCC">
        <w:rPr>
          <w:lang w:val="fr-FR"/>
        </w:rPr>
        <w:t>||</w:t>
      </w:r>
      <w:r w:rsidR="005F309A" w:rsidRPr="00EB1FCC">
        <w:rPr>
          <w:lang w:val="fr-FR"/>
        </w:rPr>
        <w:tab/>
        <w:t>231000070</w:t>
      </w:r>
    </w:p>
    <w:p w14:paraId="34ADBE62" w14:textId="3A448F53" w:rsidR="002E06DC" w:rsidRPr="00556227" w:rsidRDefault="00EB1FCC" w:rsidP="00EB1FCC">
      <w:pPr>
        <w:pStyle w:val="Subtitle"/>
      </w:pPr>
      <w:r w:rsidRPr="00556227">
        <w:rPr>
          <w:lang w:val="fr-FR"/>
        </w:rPr>
        <w:t>belal</w:t>
      </w:r>
      <w:r w:rsidR="002E06DC" w:rsidRPr="00556227">
        <w:rPr>
          <w:lang w:val="fr-FR"/>
        </w:rPr>
        <w:t xml:space="preserve"> tamer</w:t>
      </w:r>
      <w:r w:rsidR="00556227">
        <w:rPr>
          <w:lang w:val="fr-FR"/>
        </w:rPr>
        <w:tab/>
      </w:r>
      <w:r w:rsidR="00556227">
        <w:rPr>
          <w:lang w:val="fr-FR"/>
        </w:rPr>
        <w:tab/>
      </w:r>
      <w:r w:rsidR="00556227">
        <w:rPr>
          <w:lang w:val="fr-FR"/>
        </w:rPr>
        <w:tab/>
      </w:r>
      <w:r w:rsidR="005F309A" w:rsidRPr="00556227">
        <w:t>||</w:t>
      </w:r>
      <w:r w:rsidR="005F309A" w:rsidRPr="00556227">
        <w:tab/>
      </w:r>
      <w:r w:rsidRPr="00556227">
        <w:t>231001148</w:t>
      </w:r>
    </w:p>
    <w:p w14:paraId="13B31D4A" w14:textId="42AE0D4C" w:rsidR="002E06DC" w:rsidRDefault="002E06DC" w:rsidP="00EB1FCC">
      <w:pPr>
        <w:pStyle w:val="Subtitle"/>
      </w:pPr>
      <w:r>
        <w:t>yousef hesham</w:t>
      </w:r>
      <w:r w:rsidR="005F309A">
        <w:tab/>
      </w:r>
      <w:r w:rsidR="00D52293">
        <w:t xml:space="preserve"> ahmef</w:t>
      </w:r>
      <w:r w:rsidR="00556227">
        <w:tab/>
      </w:r>
      <w:r w:rsidR="005F309A">
        <w:t>||</w:t>
      </w:r>
      <w:r w:rsidR="005F309A">
        <w:tab/>
      </w:r>
      <w:r w:rsidR="00D52293" w:rsidRPr="00D52293">
        <w:t>231010735</w:t>
      </w:r>
    </w:p>
    <w:p w14:paraId="217CCD47" w14:textId="1BD64D73" w:rsidR="002E06DC" w:rsidRDefault="002E06DC" w:rsidP="00EB1FCC">
      <w:pPr>
        <w:pStyle w:val="Subtitle"/>
      </w:pPr>
      <w:r>
        <w:t>yousef khaled hashem</w:t>
      </w:r>
      <w:r w:rsidR="00556227">
        <w:tab/>
      </w:r>
      <w:r w:rsidR="005F309A">
        <w:t>||</w:t>
      </w:r>
      <w:r w:rsidR="005F309A">
        <w:tab/>
      </w:r>
      <w:r w:rsidR="00D52293" w:rsidRPr="00D52293">
        <w:t>231000337</w:t>
      </w:r>
    </w:p>
    <w:p w14:paraId="549B01C5" w14:textId="5A6AEFD7" w:rsidR="00EB1FCC" w:rsidRDefault="00EB1FCC" w:rsidP="00EB1FCC">
      <w:pPr>
        <w:pStyle w:val="Subtitle"/>
      </w:pPr>
      <w:r w:rsidRPr="00EB1FCC">
        <w:t>Adham Sewelam</w:t>
      </w:r>
      <w:r>
        <w:tab/>
        <w:t>||</w:t>
      </w:r>
      <w:r>
        <w:tab/>
      </w:r>
    </w:p>
    <w:p w14:paraId="52D1B9E7" w14:textId="02C37D0E" w:rsidR="00C6554A" w:rsidRDefault="002E06DC" w:rsidP="00C6554A">
      <w:pPr>
        <w:pStyle w:val="ContactInfo"/>
      </w:pPr>
      <w:r>
        <w:t>EVE</w:t>
      </w:r>
      <w:r w:rsidR="00C6554A">
        <w:t xml:space="preserve"> | </w:t>
      </w:r>
      <w:r w:rsidR="00EB1FCC">
        <w:t>Advanced networks</w:t>
      </w:r>
      <w:r w:rsidR="00C6554A">
        <w:t xml:space="preserve"> |</w:t>
      </w:r>
      <w:r w:rsidR="00C6554A" w:rsidRPr="00D5413C">
        <w:t xml:space="preserve"> </w:t>
      </w:r>
      <w:r>
        <w:t>5/</w:t>
      </w:r>
      <w:r w:rsidR="00EB1FCC">
        <w:t>21</w:t>
      </w:r>
      <w:r>
        <w:t>/2026</w:t>
      </w:r>
      <w:r w:rsidR="00C6554A">
        <w:br w:type="page"/>
      </w:r>
    </w:p>
    <w:p w14:paraId="52D5C209" w14:textId="056135D1" w:rsidR="00C6554A" w:rsidRDefault="002E06DC" w:rsidP="00C6554A">
      <w:pPr>
        <w:pStyle w:val="Heading1"/>
      </w:pPr>
      <w:r>
        <w:lastRenderedPageBreak/>
        <w:t>INRODUCTION</w:t>
      </w:r>
    </w:p>
    <w:p w14:paraId="09D039F1" w14:textId="6BED92E3" w:rsidR="002E06DC" w:rsidRDefault="002E06DC" w:rsidP="002E06DC">
      <w:pPr>
        <w:numPr>
          <w:ilvl w:val="0"/>
          <w:numId w:val="16"/>
        </w:numPr>
      </w:pPr>
      <w:r w:rsidRPr="002E06DC">
        <w:t>EVE IS A Surveillance Automobile th</w:t>
      </w:r>
      <w:r>
        <w:t xml:space="preserve">at contains hardware components such as, </w:t>
      </w:r>
      <w:r w:rsidRPr="002E06DC">
        <w:t>Raspberry Pi 4</w:t>
      </w:r>
      <w:r>
        <w:t xml:space="preserve">, </w:t>
      </w:r>
      <w:r w:rsidRPr="002E06DC">
        <w:t>USB Camera</w:t>
      </w:r>
      <w:r>
        <w:t xml:space="preserve">, </w:t>
      </w:r>
      <w:r w:rsidRPr="002E06DC">
        <w:t>h bridge</w:t>
      </w:r>
      <w:r>
        <w:t xml:space="preserve">, </w:t>
      </w:r>
      <w:r w:rsidRPr="002E06DC">
        <w:t>2 ultrasonic sensors</w:t>
      </w:r>
      <w:r>
        <w:t xml:space="preserve"> </w:t>
      </w:r>
      <w:r w:rsidRPr="002E06DC">
        <w:t>2 motors + 2 wheels</w:t>
      </w:r>
      <w:r>
        <w:t xml:space="preserve">, </w:t>
      </w:r>
      <w:r w:rsidRPr="002E06DC">
        <w:t>MEMS IMU</w:t>
      </w:r>
      <w:r>
        <w:t xml:space="preserve">, </w:t>
      </w:r>
      <w:r w:rsidRPr="002E06DC">
        <w:t>raspberry pi Pico</w:t>
      </w:r>
      <w:r>
        <w:t xml:space="preserve"> ,DC to DC adapter, 12v </w:t>
      </w:r>
      <w:r w:rsidRPr="002E06DC">
        <w:t>battery</w:t>
      </w:r>
      <w:r>
        <w:t xml:space="preserve">. Software include ROS 2, platform io, and c++ code. The GUI </w:t>
      </w:r>
      <w:r w:rsidR="00735CA2">
        <w:t>includes a server host by the raspberry pi and exposed using Cloudflare, and it also includes cam view and controller input data.</w:t>
      </w:r>
    </w:p>
    <w:p w14:paraId="659FFFED" w14:textId="15B114C4" w:rsidR="00C6554A" w:rsidRPr="00514122" w:rsidRDefault="00735CA2" w:rsidP="00735CA2">
      <w:pPr>
        <w:ind w:left="360"/>
      </w:pPr>
      <w:r w:rsidRPr="00735CA2">
        <w:rPr>
          <w:noProof/>
        </w:rPr>
        <w:drawing>
          <wp:inline distT="0" distB="0" distL="0" distR="0" wp14:anchorId="457665BD" wp14:editId="7D4E2A12">
            <wp:extent cx="5359948" cy="1668780"/>
            <wp:effectExtent l="0" t="0" r="0" b="0"/>
            <wp:docPr id="5" name="Picture 4">
              <a:extLst xmlns:a="http://schemas.openxmlformats.org/drawingml/2006/main">
                <a:ext uri="{FF2B5EF4-FFF2-40B4-BE49-F238E27FC236}">
                  <a16:creationId xmlns:a16="http://schemas.microsoft.com/office/drawing/2014/main" id="{53FCB1DB-A791-22EB-1029-2E907F4CA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FCB1DB-A791-22EB-1029-2E907F4CABF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432" cy="1677337"/>
                    </a:xfrm>
                    <a:prstGeom prst="rect">
                      <a:avLst/>
                    </a:prstGeom>
                  </pic:spPr>
                </pic:pic>
              </a:graphicData>
            </a:graphic>
          </wp:inline>
        </w:drawing>
      </w:r>
    </w:p>
    <w:p w14:paraId="462A0342" w14:textId="1517B0AC" w:rsidR="00C6554A" w:rsidRPr="00D5413C" w:rsidRDefault="00735CA2" w:rsidP="00735CA2">
      <w:pPr>
        <w:pStyle w:val="Heading2"/>
      </w:pPr>
      <w:r>
        <w:t>system architecture</w:t>
      </w:r>
    </w:p>
    <w:p w14:paraId="6E3A2A74" w14:textId="77777777" w:rsidR="00735CA2" w:rsidRPr="00735CA2" w:rsidRDefault="00735CA2" w:rsidP="00735CA2">
      <w:r w:rsidRPr="00735CA2">
        <w:t>EVE's architecture is organized into three distinct layers that communicate with each other over well-defined interfaces:</w:t>
      </w:r>
    </w:p>
    <w:tbl>
      <w:tblPr>
        <w:tblpPr w:leftFromText="180" w:rightFromText="180" w:vertAnchor="text" w:horzAnchor="margin" w:tblpY="5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735CA2" w:rsidRPr="00735CA2" w14:paraId="7823C4AF"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749986E9" w14:textId="77777777" w:rsidR="00735CA2" w:rsidRPr="00735CA2" w:rsidRDefault="00735CA2" w:rsidP="00735CA2">
            <w:r w:rsidRPr="00735CA2">
              <w:rPr>
                <w:b/>
                <w:bCs/>
              </w:rPr>
              <w:t>Layer</w:t>
            </w:r>
          </w:p>
        </w:tc>
        <w:tc>
          <w:tcPr>
            <w:tcW w:w="368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40D99DF1" w14:textId="77777777" w:rsidR="00735CA2" w:rsidRPr="00735CA2" w:rsidRDefault="00735CA2" w:rsidP="00735CA2">
            <w:r w:rsidRPr="00735CA2">
              <w:rPr>
                <w:b/>
                <w:bCs/>
              </w:rPr>
              <w:t>Components</w:t>
            </w:r>
          </w:p>
        </w:tc>
        <w:tc>
          <w:tcPr>
            <w:tcW w:w="348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778D05C8" w14:textId="77777777" w:rsidR="00735CA2" w:rsidRPr="00735CA2" w:rsidRDefault="00735CA2" w:rsidP="00735CA2">
            <w:r w:rsidRPr="00735CA2">
              <w:rPr>
                <w:b/>
                <w:bCs/>
              </w:rPr>
              <w:t>Responsibilities</w:t>
            </w:r>
          </w:p>
        </w:tc>
      </w:tr>
      <w:tr w:rsidR="00735CA2" w:rsidRPr="00735CA2" w14:paraId="10C89D25"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F3D77AC" w14:textId="77777777" w:rsidR="00735CA2" w:rsidRPr="00735CA2" w:rsidRDefault="00735CA2" w:rsidP="00735CA2">
            <w:r w:rsidRPr="00735CA2">
              <w:rPr>
                <w:b/>
                <w:bCs/>
              </w:rPr>
              <w:t>Micro-Controller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424ABF8" w14:textId="77777777" w:rsidR="00735CA2" w:rsidRPr="00735CA2" w:rsidRDefault="00735CA2" w:rsidP="00735CA2">
            <w:r w:rsidRPr="00735CA2">
              <w:t>Raspberry Pi Pico, Arduino, H-Bridge, Motors, IMU</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DE6228F" w14:textId="77777777" w:rsidR="00735CA2" w:rsidRPr="00735CA2" w:rsidRDefault="00735CA2" w:rsidP="00735CA2">
            <w:r w:rsidRPr="00735CA2">
              <w:t>Motor actuation, low-level sensor reading, balance corrections</w:t>
            </w:r>
          </w:p>
        </w:tc>
      </w:tr>
      <w:tr w:rsidR="00735CA2" w:rsidRPr="00735CA2" w14:paraId="0087619C"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7B415C12" w14:textId="77777777" w:rsidR="00735CA2" w:rsidRPr="00735CA2" w:rsidRDefault="00735CA2" w:rsidP="00735CA2">
            <w:r w:rsidRPr="00735CA2">
              <w:rPr>
                <w:b/>
                <w:bCs/>
              </w:rPr>
              <w:t>Micro-Computer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5761142" w14:textId="77777777" w:rsidR="00735CA2" w:rsidRPr="00735CA2" w:rsidRDefault="00735CA2" w:rsidP="00735CA2">
            <w:r w:rsidRPr="00735CA2">
              <w:t>Raspberry Pi 4, ROS, C++ nodes</w:t>
            </w:r>
          </w:p>
        </w:tc>
        <w:tc>
          <w:tcPr>
            <w:tcW w:w="348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D80C80C" w14:textId="77777777" w:rsidR="00735CA2" w:rsidRPr="00735CA2" w:rsidRDefault="00735CA2" w:rsidP="00735CA2">
            <w:r w:rsidRPr="00735CA2">
              <w:t>High-level logic, sensor fusion, running ROS nodes, web server</w:t>
            </w:r>
          </w:p>
        </w:tc>
      </w:tr>
      <w:tr w:rsidR="00735CA2" w:rsidRPr="00735CA2" w14:paraId="642BFC85"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4B84ADA" w14:textId="77777777" w:rsidR="00735CA2" w:rsidRPr="00735CA2" w:rsidRDefault="00735CA2" w:rsidP="00735CA2">
            <w:r w:rsidRPr="00735CA2">
              <w:rPr>
                <w:b/>
                <w:bCs/>
              </w:rPr>
              <w:t>User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D1C7B58" w14:textId="77777777" w:rsidR="00735CA2" w:rsidRPr="00735CA2" w:rsidRDefault="00735CA2" w:rsidP="00735CA2">
            <w:r w:rsidRPr="00735CA2">
              <w:t>Web GUI (Python/JS), Gamepad, Laptop</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8B49E5C" w14:textId="77777777" w:rsidR="00735CA2" w:rsidRPr="00735CA2" w:rsidRDefault="00735CA2" w:rsidP="00735CA2">
            <w:r w:rsidRPr="00735CA2">
              <w:t>Remote control via UDP/TCP/SSH; live video and diagnostic dashboard</w:t>
            </w:r>
          </w:p>
        </w:tc>
      </w:tr>
    </w:tbl>
    <w:p w14:paraId="5B222BD3" w14:textId="77777777" w:rsidR="00735CA2" w:rsidRPr="00735CA2" w:rsidRDefault="00735CA2" w:rsidP="00735CA2">
      <w:r w:rsidRPr="00735CA2">
        <w:t>The Micro-Controller Layer communicates with the Micro-Computer Layer over a Serial interface. The Micro-Computer Layer communicates with the User Layer over UDP, TCP, and SSH protocols.</w:t>
      </w:r>
    </w:p>
    <w:p w14:paraId="35D0FEB5" w14:textId="77777777" w:rsidR="00735CA2" w:rsidRPr="00735CA2" w:rsidRDefault="00735CA2" w:rsidP="00735CA2"/>
    <w:p w14:paraId="2D174BEC" w14:textId="4DBE6610" w:rsidR="009B79D8" w:rsidRDefault="00735CA2" w:rsidP="00735CA2">
      <w:pPr>
        <w:pStyle w:val="Heading2"/>
      </w:pPr>
      <w:r>
        <w:lastRenderedPageBreak/>
        <w:t>the hardware components</w:t>
      </w:r>
    </w:p>
    <w:p w14:paraId="6AEF5927" w14:textId="5F901E04" w:rsidR="00735CA2" w:rsidRDefault="00735CA2" w:rsidP="00735CA2">
      <w:r>
        <w:t xml:space="preserve">Here is a </w:t>
      </w:r>
      <w:r w:rsidRPr="00735CA2">
        <w:t>list</w:t>
      </w:r>
      <w:r>
        <w:t xml:space="preserve"> of </w:t>
      </w:r>
      <w:r w:rsidRPr="00735CA2">
        <w:t>every hardware component used in EVE, its quantity, and its functional role within the system.</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3313"/>
      </w:tblGrid>
      <w:tr w:rsidR="00735CA2" w14:paraId="69E38E9D"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09FF83AC" w14:textId="77777777" w:rsidR="00735CA2" w:rsidRDefault="00735CA2" w:rsidP="00000817">
            <w:r>
              <w:rPr>
                <w:rFonts w:ascii="Arial" w:eastAsia="Arial" w:hAnsi="Arial" w:cs="Arial"/>
                <w:b/>
                <w:bCs/>
                <w:color w:val="FFFFFF"/>
              </w:rPr>
              <w:t>Component</w:t>
            </w:r>
          </w:p>
        </w:tc>
        <w:tc>
          <w:tcPr>
            <w:tcW w:w="3313"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2A6B1A7A" w14:textId="77777777" w:rsidR="00735CA2" w:rsidRDefault="00735CA2" w:rsidP="00000817">
            <w:r>
              <w:rPr>
                <w:rFonts w:ascii="Arial" w:eastAsia="Arial" w:hAnsi="Arial" w:cs="Arial"/>
                <w:b/>
                <w:bCs/>
                <w:color w:val="FFFFFF"/>
              </w:rPr>
              <w:t>Role</w:t>
            </w:r>
          </w:p>
        </w:tc>
      </w:tr>
      <w:tr w:rsidR="00735CA2" w14:paraId="491AF965"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30423" w14:textId="77777777" w:rsidR="00735CA2" w:rsidRDefault="00735CA2" w:rsidP="00000817">
            <w:r>
              <w:rPr>
                <w:rFonts w:ascii="Arial" w:eastAsia="Arial" w:hAnsi="Arial" w:cs="Arial"/>
                <w:b/>
                <w:bCs/>
                <w:color w:val="1A1A1A"/>
                <w:sz w:val="20"/>
                <w:szCs w:val="20"/>
              </w:rPr>
              <w:t>Raspberry Pi 4</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28A27" w14:textId="77777777" w:rsidR="00735CA2" w:rsidRDefault="00735CA2" w:rsidP="00000817">
            <w:r>
              <w:rPr>
                <w:rFonts w:ascii="Arial" w:eastAsia="Arial" w:hAnsi="Arial" w:cs="Arial"/>
                <w:color w:val="2C2C2C"/>
                <w:sz w:val="20"/>
                <w:szCs w:val="20"/>
              </w:rPr>
              <w:t>Main micro-computer; runs ROS, C++ nodes, and the web server</w:t>
            </w:r>
          </w:p>
        </w:tc>
      </w:tr>
      <w:tr w:rsidR="00735CA2" w14:paraId="5948189A"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ADE8204" w14:textId="77777777" w:rsidR="00735CA2" w:rsidRDefault="00735CA2" w:rsidP="00000817">
            <w:r>
              <w:rPr>
                <w:rFonts w:ascii="Arial" w:eastAsia="Arial" w:hAnsi="Arial" w:cs="Arial"/>
                <w:b/>
                <w:bCs/>
                <w:color w:val="1A1A1A"/>
                <w:sz w:val="20"/>
                <w:szCs w:val="20"/>
              </w:rPr>
              <w:t>Raspberry Pi Pico</w:t>
            </w:r>
          </w:p>
        </w:tc>
        <w:tc>
          <w:tcPr>
            <w:tcW w:w="331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52EA3A1" w14:textId="77777777" w:rsidR="00735CA2" w:rsidRDefault="00735CA2" w:rsidP="00000817">
            <w:r>
              <w:rPr>
                <w:rFonts w:ascii="Arial" w:eastAsia="Arial" w:hAnsi="Arial" w:cs="Arial"/>
                <w:color w:val="2C2C2C"/>
                <w:sz w:val="20"/>
                <w:szCs w:val="20"/>
              </w:rPr>
              <w:t>Micro-controller layer; directly drives motors and actuators via serial</w:t>
            </w:r>
          </w:p>
        </w:tc>
      </w:tr>
      <w:tr w:rsidR="00735CA2" w14:paraId="52FC6F54"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49FDE" w14:textId="77777777" w:rsidR="00735CA2" w:rsidRDefault="00735CA2" w:rsidP="00000817">
            <w:r>
              <w:t>DC to DC adapter</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5CBE9" w14:textId="77777777" w:rsidR="00735CA2" w:rsidRDefault="00735CA2" w:rsidP="00000817">
            <w:r w:rsidRPr="0026748C">
              <w:t>regulate output voltages to ensure safe, stable power for electronic components</w:t>
            </w:r>
          </w:p>
        </w:tc>
      </w:tr>
      <w:tr w:rsidR="00735CA2" w14:paraId="73D8667A"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947C082" w14:textId="77777777" w:rsidR="00735CA2" w:rsidRDefault="00735CA2" w:rsidP="00000817">
            <w:r>
              <w:rPr>
                <w:rFonts w:ascii="Arial" w:eastAsia="Arial" w:hAnsi="Arial" w:cs="Arial"/>
                <w:b/>
                <w:bCs/>
                <w:color w:val="1A1A1A"/>
                <w:sz w:val="20"/>
                <w:szCs w:val="20"/>
              </w:rPr>
              <w:t>MEMS IMU</w:t>
            </w:r>
          </w:p>
        </w:tc>
        <w:tc>
          <w:tcPr>
            <w:tcW w:w="331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B110A6" w14:textId="77777777" w:rsidR="00735CA2" w:rsidRDefault="00735CA2" w:rsidP="00000817">
            <w:r>
              <w:rPr>
                <w:rFonts w:ascii="Arial" w:eastAsia="Arial" w:hAnsi="Arial" w:cs="Arial"/>
                <w:color w:val="2C2C2C"/>
                <w:sz w:val="20"/>
                <w:szCs w:val="20"/>
              </w:rPr>
              <w:t>Inertial Measurement Unit providing tilt/orientation data for self-balancing</w:t>
            </w:r>
          </w:p>
        </w:tc>
      </w:tr>
      <w:tr w:rsidR="00735CA2" w14:paraId="3BF4758C"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03CAC" w14:textId="77777777" w:rsidR="00735CA2" w:rsidRDefault="00735CA2" w:rsidP="00000817">
            <w:r>
              <w:rPr>
                <w:rFonts w:ascii="Arial" w:eastAsia="Arial" w:hAnsi="Arial" w:cs="Arial"/>
                <w:b/>
                <w:bCs/>
                <w:color w:val="1A1A1A"/>
                <w:sz w:val="20"/>
                <w:szCs w:val="20"/>
              </w:rPr>
              <w:t>H-Bridge Motor Driver</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4711E" w14:textId="77777777" w:rsidR="00735CA2" w:rsidRDefault="00735CA2" w:rsidP="00000817">
            <w:r>
              <w:rPr>
                <w:rFonts w:ascii="Arial" w:eastAsia="Arial" w:hAnsi="Arial" w:cs="Arial"/>
                <w:color w:val="2C2C2C"/>
                <w:sz w:val="20"/>
                <w:szCs w:val="20"/>
              </w:rPr>
              <w:t>Bidirectional motor control; translates PWM signals to motor power</w:t>
            </w:r>
          </w:p>
        </w:tc>
      </w:tr>
      <w:tr w:rsidR="00735CA2" w14:paraId="601BFB13"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C4E5A0C" w14:textId="77777777" w:rsidR="00735CA2" w:rsidRDefault="00735CA2" w:rsidP="00000817">
            <w:r>
              <w:rPr>
                <w:rFonts w:ascii="Arial" w:eastAsia="Arial" w:hAnsi="Arial" w:cs="Arial"/>
                <w:b/>
                <w:bCs/>
                <w:color w:val="1A1A1A"/>
                <w:sz w:val="20"/>
                <w:szCs w:val="20"/>
              </w:rPr>
              <w:t>DC Motors + Wheels</w:t>
            </w:r>
          </w:p>
        </w:tc>
        <w:tc>
          <w:tcPr>
            <w:tcW w:w="331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4E13E33" w14:textId="77777777" w:rsidR="00735CA2" w:rsidRDefault="00735CA2" w:rsidP="00000817">
            <w:r>
              <w:rPr>
                <w:rFonts w:ascii="Arial" w:eastAsia="Arial" w:hAnsi="Arial" w:cs="Arial"/>
                <w:color w:val="2C2C2C"/>
                <w:sz w:val="20"/>
                <w:szCs w:val="20"/>
              </w:rPr>
              <w:t>Primary drive wheels for locomotion and balancing corrections</w:t>
            </w:r>
          </w:p>
        </w:tc>
      </w:tr>
      <w:tr w:rsidR="00735CA2" w14:paraId="02A5E84C"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BEBDC" w14:textId="77777777" w:rsidR="00735CA2" w:rsidRDefault="00735CA2" w:rsidP="00000817">
            <w:r>
              <w:rPr>
                <w:rFonts w:ascii="Arial" w:eastAsia="Arial" w:hAnsi="Arial" w:cs="Arial"/>
                <w:b/>
                <w:bCs/>
                <w:color w:val="1A1A1A"/>
                <w:sz w:val="20"/>
                <w:szCs w:val="20"/>
              </w:rPr>
              <w:t>Ultrasonic Sensors</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4163D" w14:textId="77777777" w:rsidR="00735CA2" w:rsidRDefault="00735CA2" w:rsidP="00000817">
            <w:r>
              <w:rPr>
                <w:rFonts w:ascii="Arial" w:eastAsia="Arial" w:hAnsi="Arial" w:cs="Arial"/>
                <w:color w:val="2C2C2C"/>
                <w:sz w:val="20"/>
                <w:szCs w:val="20"/>
              </w:rPr>
              <w:t>Obstacle detection and distance measurement</w:t>
            </w:r>
          </w:p>
        </w:tc>
      </w:tr>
      <w:tr w:rsidR="00735CA2" w14:paraId="60E4D946"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CD5FB0" w14:textId="77777777" w:rsidR="00735CA2" w:rsidRDefault="00735CA2" w:rsidP="00000817">
            <w:r>
              <w:rPr>
                <w:rFonts w:ascii="Arial" w:eastAsia="Arial" w:hAnsi="Arial" w:cs="Arial"/>
                <w:b/>
                <w:bCs/>
                <w:color w:val="1A1A1A"/>
                <w:sz w:val="20"/>
                <w:szCs w:val="20"/>
              </w:rPr>
              <w:t>USB Camera</w:t>
            </w:r>
          </w:p>
        </w:tc>
        <w:tc>
          <w:tcPr>
            <w:tcW w:w="3313"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DC9FA2" w14:textId="77777777" w:rsidR="00735CA2" w:rsidRDefault="00735CA2" w:rsidP="00000817">
            <w:r>
              <w:rPr>
                <w:rFonts w:ascii="Arial" w:eastAsia="Arial" w:hAnsi="Arial" w:cs="Arial"/>
                <w:color w:val="2C2C2C"/>
                <w:sz w:val="20"/>
                <w:szCs w:val="20"/>
              </w:rPr>
              <w:t>Live video feed streamed through the web GUI (EVE Camera view)</w:t>
            </w:r>
          </w:p>
        </w:tc>
      </w:tr>
      <w:tr w:rsidR="00735CA2" w14:paraId="38FB69E0" w14:textId="77777777" w:rsidTr="00CD16C6">
        <w:trPr>
          <w:trHeight w:val="144"/>
        </w:trPr>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040F3" w14:textId="77777777" w:rsidR="00735CA2" w:rsidRDefault="00735CA2" w:rsidP="00000817">
            <w:r>
              <w:rPr>
                <w:rFonts w:ascii="Arial" w:eastAsia="Arial" w:hAnsi="Arial" w:cs="Arial"/>
                <w:b/>
                <w:bCs/>
                <w:color w:val="1A1A1A"/>
                <w:sz w:val="20"/>
                <w:szCs w:val="20"/>
              </w:rPr>
              <w:t>Battery</w:t>
            </w:r>
            <w:r>
              <w:rPr>
                <w:b/>
                <w:bCs/>
                <w:color w:val="1A1A1A"/>
                <w:sz w:val="20"/>
                <w:szCs w:val="20"/>
              </w:rPr>
              <w:t xml:space="preserve"> 12v</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8810B" w14:textId="77777777" w:rsidR="00735CA2" w:rsidRDefault="00735CA2" w:rsidP="00000817">
            <w:r>
              <w:rPr>
                <w:rFonts w:ascii="Arial" w:eastAsia="Arial" w:hAnsi="Arial" w:cs="Arial"/>
                <w:color w:val="2C2C2C"/>
                <w:sz w:val="20"/>
                <w:szCs w:val="20"/>
              </w:rPr>
              <w:t>Onboard power supply for all electronics</w:t>
            </w:r>
          </w:p>
        </w:tc>
      </w:tr>
    </w:tbl>
    <w:p w14:paraId="4259B5E1" w14:textId="1AF14D7A" w:rsidR="00735CA2" w:rsidRDefault="00A45E28" w:rsidP="00A45E28">
      <w:pPr>
        <w:pStyle w:val="Heading2"/>
      </w:pPr>
      <w:r>
        <w:lastRenderedPageBreak/>
        <w:t xml:space="preserve">software </w:t>
      </w:r>
    </w:p>
    <w:p w14:paraId="5E1F1990" w14:textId="73C397E1" w:rsidR="00A45E28" w:rsidRDefault="00A45E28" w:rsidP="00A45E28">
      <w:pPr>
        <w:spacing w:before="80" w:after="80"/>
      </w:pPr>
      <w:r>
        <w:rPr>
          <w:rFonts w:ascii="Arial" w:eastAsia="Arial" w:hAnsi="Arial" w:cs="Arial"/>
          <w:color w:val="2C2C2C"/>
        </w:rPr>
        <w:t>The Raspberry Pi 4 runs ROS as the primary robotic middleware. ROS manages communication between components handling sensor data, control logic, and network interfaces. The main application nodes are implemented in C++.</w:t>
      </w:r>
    </w:p>
    <w:p w14:paraId="52E2B402" w14:textId="5EFFCD10" w:rsidR="00A45E28" w:rsidRPr="00A45E28" w:rsidRDefault="00A45E28" w:rsidP="00A45E28">
      <w:pPr>
        <w:pStyle w:val="ListParagraph"/>
        <w:numPr>
          <w:ilvl w:val="0"/>
          <w:numId w:val="19"/>
        </w:numPr>
        <w:spacing w:before="80" w:after="80"/>
      </w:pPr>
      <w:r w:rsidRPr="00A45E28">
        <w:rPr>
          <w:rFonts w:ascii="Arial" w:eastAsia="Arial" w:hAnsi="Arial" w:cs="Arial"/>
          <w:color w:val="2C2C2C"/>
        </w:rPr>
        <w:t xml:space="preserve">The Raspberry Pi 4 communicates with the Raspberry Pi Pico over a usb. Commands such as motor speed setpoints are sent from the micro-computer layer down to the micro-controller layer, and sensor </w:t>
      </w:r>
      <w:r>
        <w:rPr>
          <w:rFonts w:ascii="Arial" w:eastAsia="Arial" w:hAnsi="Arial" w:cs="Arial"/>
          <w:color w:val="2C2C2C"/>
        </w:rPr>
        <w:t>data</w:t>
      </w:r>
      <w:r w:rsidRPr="00A45E28">
        <w:rPr>
          <w:rFonts w:ascii="Arial" w:eastAsia="Arial" w:hAnsi="Arial" w:cs="Arial"/>
          <w:color w:val="2C2C2C"/>
        </w:rPr>
        <w:t xml:space="preserve"> flows back up.</w:t>
      </w:r>
    </w:p>
    <w:p w14:paraId="19F2510C" w14:textId="54E8291F" w:rsidR="00A45E28" w:rsidRDefault="00A45E28" w:rsidP="00A45E28">
      <w:pPr>
        <w:pStyle w:val="ListParagraph"/>
        <w:numPr>
          <w:ilvl w:val="0"/>
          <w:numId w:val="19"/>
        </w:numPr>
        <w:spacing w:before="80" w:after="80"/>
      </w:pPr>
      <w:r>
        <w:t>We use the c++ to program the Arduino and raspberry pi pico. The program read the ultra sonic sensor data and the IMU and based on the data it moves the moters to be able to balance.</w:t>
      </w:r>
    </w:p>
    <w:p w14:paraId="19D28C6D" w14:textId="3277F4EB" w:rsidR="00A45E28" w:rsidRDefault="00A45E28" w:rsidP="00A45E28">
      <w:pPr>
        <w:pStyle w:val="Heading2"/>
      </w:pPr>
      <w:r w:rsidRPr="00A45E28">
        <w:t>Graphical User Interface (GUI)</w:t>
      </w:r>
    </w:p>
    <w:p w14:paraId="335DDCDF" w14:textId="77777777" w:rsidR="00A45E28" w:rsidRDefault="00A45E28" w:rsidP="00A45E28">
      <w:pPr>
        <w:spacing w:before="80" w:after="80"/>
      </w:pPr>
      <w:r>
        <w:rPr>
          <w:rFonts w:ascii="Arial" w:eastAsia="Arial" w:hAnsi="Arial" w:cs="Arial"/>
          <w:color w:val="2C2C2C"/>
        </w:rPr>
        <w:t>The GUI is a web-based application developed in Python (backend) and JavaScript (frontend). It is hosted by the Raspberry Pi 4 and accessible from any browser on the same network. Key features include:</w:t>
      </w:r>
    </w:p>
    <w:p w14:paraId="6AB9AE25"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Live camera feed from the USB camera ('EVE Camera' view)</w:t>
      </w:r>
    </w:p>
    <w:p w14:paraId="705AC3E4"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Live diagnostics panel showing FRONT / LEFT / RIGHT / BACK distance and positional data</w:t>
      </w:r>
    </w:p>
    <w:p w14:paraId="6519E4BB"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Gamepad integration using the browser's Gamepad API, bridged to EVE over Socket.IO</w:t>
      </w:r>
    </w:p>
    <w:p w14:paraId="2D68D125"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Controller toggle button to enable/disable gamepad-driven movement</w:t>
      </w:r>
    </w:p>
    <w:p w14:paraId="56CBA82A" w14:textId="756E2247" w:rsidR="00A45E28" w:rsidRDefault="005F309A" w:rsidP="005F309A">
      <w:pPr>
        <w:pStyle w:val="Heading1"/>
      </w:pPr>
      <w:r w:rsidRPr="005F309A">
        <w:t>Simulation</w:t>
      </w:r>
      <w:r>
        <w:t xml:space="preserve"> </w:t>
      </w:r>
    </w:p>
    <w:p w14:paraId="1CA885C6" w14:textId="6E5609D4" w:rsidR="005F309A" w:rsidRDefault="005F309A" w:rsidP="005F309A">
      <w:pPr>
        <w:spacing w:before="80" w:after="80"/>
        <w:rPr>
          <w:rFonts w:ascii="Arial" w:eastAsia="Arial" w:hAnsi="Arial" w:cs="Arial"/>
          <w:color w:val="2C2C2C"/>
        </w:rPr>
      </w:pPr>
      <w:r>
        <w:rPr>
          <w:rFonts w:ascii="Arial" w:eastAsia="Arial" w:hAnsi="Arial" w:cs="Arial"/>
          <w:color w:val="2C2C2C"/>
        </w:rPr>
        <w:t>A simulation environment is included in the project scope, developed by Youssef Moussa on Webots. The simulation provides a virtual model of EVE's dynamics, enabling software testing and control algorithm tuning without requiring the physical robot. This is particularly useful for iterating on the balancing control parameters before deploying to hardware.</w:t>
      </w:r>
    </w:p>
    <w:p w14:paraId="581AF151" w14:textId="3DCF3428" w:rsidR="005F309A" w:rsidRPr="005F309A" w:rsidRDefault="005F309A" w:rsidP="005F309A">
      <w:pPr>
        <w:spacing w:before="80" w:after="80"/>
        <w:rPr>
          <w:rFonts w:ascii="Arial" w:eastAsia="Arial" w:hAnsi="Arial" w:cs="Arial"/>
          <w:color w:val="2C2C2C"/>
        </w:rPr>
      </w:pPr>
      <w:r w:rsidRPr="005F309A">
        <w:rPr>
          <w:rFonts w:ascii="Arial" w:eastAsia="Arial" w:hAnsi="Arial" w:cs="Arial"/>
          <w:noProof/>
          <w:color w:val="2C2C2C"/>
        </w:rPr>
        <w:drawing>
          <wp:inline distT="0" distB="0" distL="0" distR="0" wp14:anchorId="3579EA29" wp14:editId="59A0A71F">
            <wp:extent cx="2740943" cy="1287780"/>
            <wp:effectExtent l="0" t="0" r="2540" b="7620"/>
            <wp:docPr id="6" name="Picture 5">
              <a:extLst xmlns:a="http://schemas.openxmlformats.org/drawingml/2006/main">
                <a:ext uri="{FF2B5EF4-FFF2-40B4-BE49-F238E27FC236}">
                  <a16:creationId xmlns:a16="http://schemas.microsoft.com/office/drawing/2014/main" id="{25A8CD80-C245-9F8C-BFF1-215412FF3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5A8CD80-C245-9F8C-BFF1-215412FF3D42}"/>
                        </a:ext>
                      </a:extLst>
                    </pic:cNvPr>
                    <pic:cNvPicPr>
                      <a:picLocks noChangeAspect="1"/>
                    </pic:cNvPicPr>
                  </pic:nvPicPr>
                  <pic:blipFill rotWithShape="1">
                    <a:blip r:embed="rId9"/>
                    <a:srcRect t="39889"/>
                    <a:stretch>
                      <a:fillRect/>
                    </a:stretch>
                  </pic:blipFill>
                  <pic:spPr bwMode="auto">
                    <a:xfrm>
                      <a:off x="0" y="0"/>
                      <a:ext cx="2794163" cy="1312785"/>
                    </a:xfrm>
                    <a:prstGeom prst="rect">
                      <a:avLst/>
                    </a:prstGeom>
                    <a:ln>
                      <a:noFill/>
                    </a:ln>
                    <a:extLst>
                      <a:ext uri="{53640926-AAD7-44D8-BBD7-CCE9431645EC}">
                        <a14:shadowObscured xmlns:a14="http://schemas.microsoft.com/office/drawing/2010/main"/>
                      </a:ext>
                    </a:extLst>
                  </pic:spPr>
                </pic:pic>
              </a:graphicData>
            </a:graphic>
          </wp:inline>
        </w:drawing>
      </w:r>
    </w:p>
    <w:p w14:paraId="0595BDF1" w14:textId="72316CE0" w:rsidR="005F309A" w:rsidRDefault="005F309A" w:rsidP="005F309A">
      <w:pPr>
        <w:pStyle w:val="Heading1"/>
      </w:pPr>
      <w:r>
        <w:lastRenderedPageBreak/>
        <w:t xml:space="preserve">Conclusion </w:t>
      </w:r>
    </w:p>
    <w:p w14:paraId="2D236918" w14:textId="77777777" w:rsidR="005F309A" w:rsidRDefault="005F309A" w:rsidP="005F309A">
      <w:pPr>
        <w:spacing w:before="80" w:after="80"/>
      </w:pPr>
      <w:r>
        <w:rPr>
          <w:rFonts w:ascii="Arial" w:eastAsia="Arial" w:hAnsi="Arial" w:cs="Arial"/>
          <w:color w:val="2C2C2C"/>
        </w:rPr>
        <w:t>EVE demonstrates an end-to-end embedded robotics project that integrates multiple engineering disciplines: hardware electronics, real-time embedded control, robotic middleware, computer networking, and full-stack web development. The three-wheel, self-balancing form factor presents a classical control challenge that the team addressed through sensor fusion with the MEMS IMU and closed-loop motor control on the Raspberry Pi Pico.</w:t>
      </w:r>
    </w:p>
    <w:p w14:paraId="428388CC" w14:textId="77777777" w:rsidR="005F309A" w:rsidRDefault="005F309A" w:rsidP="005F309A">
      <w:pPr>
        <w:spacing w:before="80"/>
      </w:pPr>
    </w:p>
    <w:p w14:paraId="4B23D419" w14:textId="77777777" w:rsidR="005F309A" w:rsidRDefault="005F309A" w:rsidP="005F309A">
      <w:pPr>
        <w:spacing w:before="80" w:after="80"/>
      </w:pPr>
      <w:r>
        <w:rPr>
          <w:rFonts w:ascii="Arial" w:eastAsia="Arial" w:hAnsi="Arial" w:cs="Arial"/>
          <w:color w:val="2C2C2C"/>
        </w:rPr>
        <w:t>The layered architecture — separating the micro-controller, micro-computer, and user interaction layers — provides a clean separation of concerns that simplifies development, testing, and future extension of the platform.</w:t>
      </w:r>
    </w:p>
    <w:tbl>
      <w:tblPr>
        <w:tblpPr w:leftFromText="180" w:rightFromText="180" w:vertAnchor="page" w:horzAnchor="margin" w:tblpXSpec="center" w:tblpY="651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5F309A" w14:paraId="0DE376BE"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41D03941" w14:textId="77777777" w:rsidR="005F309A" w:rsidRDefault="005F309A" w:rsidP="005F309A">
            <w:r>
              <w:rPr>
                <w:rFonts w:ascii="Arial" w:eastAsia="Arial" w:hAnsi="Arial" w:cs="Arial"/>
                <w:b/>
                <w:bCs/>
                <w:color w:val="FFFFFF"/>
                <w:sz w:val="20"/>
                <w:szCs w:val="20"/>
              </w:rPr>
              <w:t>Name</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6C315AFC" w14:textId="77777777" w:rsidR="005F309A" w:rsidRDefault="005F309A" w:rsidP="005F309A">
            <w:r>
              <w:rPr>
                <w:rFonts w:ascii="Arial" w:eastAsia="Arial" w:hAnsi="Arial" w:cs="Arial"/>
                <w:b/>
                <w:bCs/>
                <w:color w:val="FFFFFF"/>
                <w:sz w:val="20"/>
                <w:szCs w:val="20"/>
              </w:rPr>
              <w:t>Domain</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14:paraId="3C7C76B9" w14:textId="77777777" w:rsidR="005F309A" w:rsidRDefault="005F309A" w:rsidP="005F309A">
            <w:r>
              <w:rPr>
                <w:rFonts w:ascii="Arial" w:eastAsia="Arial" w:hAnsi="Arial" w:cs="Arial"/>
                <w:b/>
                <w:bCs/>
                <w:color w:val="FFFFFF"/>
                <w:sz w:val="20"/>
                <w:szCs w:val="20"/>
              </w:rPr>
              <w:t>Contribution</w:t>
            </w:r>
          </w:p>
        </w:tc>
      </w:tr>
      <w:tr w:rsidR="005F309A" w14:paraId="38BF5D8A"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4F2133" w14:textId="18AAF7A0" w:rsidR="005F309A" w:rsidRDefault="00556227" w:rsidP="005F309A">
            <w:r>
              <w:rPr>
                <w:rFonts w:ascii="Arial" w:eastAsia="Arial" w:hAnsi="Arial" w:cs="Arial"/>
                <w:b/>
                <w:bCs/>
                <w:color w:val="1A3A5C"/>
                <w:sz w:val="20"/>
                <w:szCs w:val="20"/>
              </w:rPr>
              <w:t>Adham Sewelam</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B99AFC" w14:textId="77777777" w:rsidR="005F309A" w:rsidRDefault="005F309A" w:rsidP="005F309A">
            <w:r>
              <w:rPr>
                <w:rFonts w:ascii="Arial" w:eastAsia="Arial" w:hAnsi="Arial" w:cs="Arial"/>
                <w:color w:val="2C2C2C"/>
                <w:sz w:val="20"/>
                <w:szCs w:val="20"/>
              </w:rPr>
              <w:t>Architecture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37BA040" w14:textId="77777777" w:rsidR="005F309A" w:rsidRDefault="005F309A" w:rsidP="005F309A">
            <w:r>
              <w:rPr>
                <w:rFonts w:ascii="Arial" w:eastAsia="Arial" w:hAnsi="Arial" w:cs="Arial"/>
                <w:color w:val="2C2C2C"/>
                <w:sz w:val="20"/>
                <w:szCs w:val="20"/>
              </w:rPr>
              <w:t>Overall system design and EVE concept definition</w:t>
            </w:r>
          </w:p>
        </w:tc>
      </w:tr>
      <w:tr w:rsidR="005F309A" w14:paraId="0E37359C"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44A01" w14:textId="77777777" w:rsidR="005F309A" w:rsidRDefault="005F309A" w:rsidP="005F309A">
            <w:r>
              <w:rPr>
                <w:rFonts w:ascii="Arial" w:eastAsia="Arial" w:hAnsi="Arial" w:cs="Arial"/>
                <w:b/>
                <w:bCs/>
                <w:color w:val="1A3A5C"/>
                <w:sz w:val="20"/>
                <w:szCs w:val="20"/>
              </w:rPr>
              <w:t>Youssef Khalid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7DE28" w14:textId="77777777" w:rsidR="005F309A" w:rsidRDefault="005F309A" w:rsidP="005F309A">
            <w:r>
              <w:rPr>
                <w:rFonts w:ascii="Arial" w:eastAsia="Arial" w:hAnsi="Arial" w:cs="Arial"/>
                <w:color w:val="2C2C2C"/>
                <w:sz w:val="20"/>
                <w:szCs w:val="20"/>
              </w:rPr>
              <w:t>Software / Hardware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27D8B" w14:textId="77777777" w:rsidR="005F309A" w:rsidRDefault="005F309A" w:rsidP="005F309A">
            <w:r>
              <w:rPr>
                <w:rFonts w:ascii="Arial" w:eastAsia="Arial" w:hAnsi="Arial" w:cs="Arial"/>
                <w:color w:val="2C2C2C"/>
                <w:sz w:val="20"/>
                <w:szCs w:val="20"/>
              </w:rPr>
              <w:t>Software stack and hardware-software integration</w:t>
            </w:r>
          </w:p>
        </w:tc>
      </w:tr>
      <w:tr w:rsidR="005F309A" w14:paraId="0148B6DC"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105BAA" w14:textId="77777777" w:rsidR="005F309A" w:rsidRDefault="005F309A" w:rsidP="005F309A">
            <w:r>
              <w:rPr>
                <w:rFonts w:ascii="Arial" w:eastAsia="Arial" w:hAnsi="Arial" w:cs="Arial"/>
                <w:b/>
                <w:bCs/>
                <w:color w:val="1A3A5C"/>
                <w:sz w:val="20"/>
                <w:szCs w:val="20"/>
              </w:rPr>
              <w:t>Youssef Eslam Hussein</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99793A" w14:textId="77777777" w:rsidR="005F309A" w:rsidRDefault="005F309A" w:rsidP="005F309A">
            <w:r>
              <w:rPr>
                <w:rFonts w:ascii="Arial" w:eastAsia="Arial" w:hAnsi="Arial" w:cs="Arial"/>
                <w:color w:val="2C2C2C"/>
                <w:sz w:val="20"/>
                <w:szCs w:val="20"/>
              </w:rPr>
              <w:t>GUI</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FCC7246" w14:textId="77777777" w:rsidR="005F309A" w:rsidRDefault="005F309A" w:rsidP="005F309A">
            <w:r>
              <w:rPr>
                <w:rFonts w:ascii="Arial" w:eastAsia="Arial" w:hAnsi="Arial" w:cs="Arial"/>
                <w:color w:val="2C2C2C"/>
                <w:sz w:val="20"/>
                <w:szCs w:val="20"/>
              </w:rPr>
              <w:t>Web-based graphical user interface and gamepad integration</w:t>
            </w:r>
          </w:p>
        </w:tc>
      </w:tr>
      <w:tr w:rsidR="005F309A" w14:paraId="1DFFB6F4"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BB7B7" w14:textId="1ECD80F0" w:rsidR="005F309A" w:rsidRDefault="00556227" w:rsidP="005F309A">
            <w:r>
              <w:rPr>
                <w:rFonts w:ascii="Arial" w:eastAsia="Arial" w:hAnsi="Arial" w:cs="Arial"/>
                <w:b/>
                <w:bCs/>
                <w:color w:val="1A3A5C"/>
                <w:sz w:val="20"/>
                <w:szCs w:val="20"/>
              </w:rPr>
              <w:t>B</w:t>
            </w:r>
            <w:r w:rsidR="00EB1FCC">
              <w:rPr>
                <w:rFonts w:ascii="Arial" w:eastAsia="Arial" w:hAnsi="Arial" w:cs="Arial"/>
                <w:b/>
                <w:bCs/>
                <w:color w:val="1A3A5C"/>
                <w:sz w:val="20"/>
                <w:szCs w:val="20"/>
              </w:rPr>
              <w:t>elal</w:t>
            </w:r>
            <w:r w:rsidR="005F309A">
              <w:rPr>
                <w:rFonts w:ascii="Arial" w:eastAsia="Arial" w:hAnsi="Arial" w:cs="Arial"/>
                <w:b/>
                <w:bCs/>
                <w:color w:val="1A3A5C"/>
                <w:sz w:val="20"/>
                <w:szCs w:val="20"/>
              </w:rPr>
              <w:t xml:space="preserve"> Tamer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3BE40" w14:textId="77777777" w:rsidR="005F309A" w:rsidRDefault="005F309A" w:rsidP="005F309A">
            <w:r>
              <w:rPr>
                <w:rFonts w:ascii="Arial" w:eastAsia="Arial" w:hAnsi="Arial" w:cs="Arial"/>
                <w:color w:val="2C2C2C"/>
                <w:sz w:val="20"/>
                <w:szCs w:val="20"/>
              </w:rPr>
              <w:t>Hardware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6693A" w14:textId="77777777" w:rsidR="005F309A" w:rsidRDefault="005F309A" w:rsidP="005F309A">
            <w:r>
              <w:rPr>
                <w:rFonts w:ascii="Arial" w:eastAsia="Arial" w:hAnsi="Arial" w:cs="Arial"/>
                <w:color w:val="2C2C2C"/>
                <w:sz w:val="20"/>
                <w:szCs w:val="20"/>
              </w:rPr>
              <w:t>Hardware component selection, assembly, and wiring</w:t>
            </w:r>
          </w:p>
        </w:tc>
      </w:tr>
      <w:tr w:rsidR="005F309A" w14:paraId="39D50FE2" w14:textId="77777777" w:rsidTr="005F309A">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1A833B" w14:textId="77777777" w:rsidR="005F309A" w:rsidRDefault="005F309A" w:rsidP="005F309A">
            <w:r>
              <w:rPr>
                <w:rFonts w:ascii="Arial" w:eastAsia="Arial" w:hAnsi="Arial" w:cs="Arial"/>
                <w:b/>
                <w:bCs/>
                <w:color w:val="1A3A5C"/>
                <w:sz w:val="20"/>
                <w:szCs w:val="20"/>
              </w:rPr>
              <w:t>Youssef Moussa</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297168" w14:textId="77777777" w:rsidR="005F309A" w:rsidRDefault="005F309A" w:rsidP="005F309A">
            <w:r>
              <w:rPr>
                <w:rFonts w:ascii="Arial" w:eastAsia="Arial" w:hAnsi="Arial" w:cs="Arial"/>
                <w:color w:val="2C2C2C"/>
                <w:sz w:val="20"/>
                <w:szCs w:val="20"/>
              </w:rPr>
              <w:t>Simulation</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AF0901A" w14:textId="77777777" w:rsidR="005F309A" w:rsidRDefault="005F309A" w:rsidP="005F309A">
            <w:r>
              <w:rPr>
                <w:rFonts w:ascii="Arial" w:eastAsia="Arial" w:hAnsi="Arial" w:cs="Arial"/>
                <w:color w:val="2C2C2C"/>
                <w:sz w:val="20"/>
                <w:szCs w:val="20"/>
              </w:rPr>
              <w:t>Robot simulation environment development</w:t>
            </w:r>
          </w:p>
        </w:tc>
      </w:tr>
    </w:tbl>
    <w:p w14:paraId="2DF8640F" w14:textId="77777777" w:rsidR="005F309A" w:rsidRPr="005F309A" w:rsidRDefault="005F309A" w:rsidP="005F309A"/>
    <w:sectPr w:rsidR="005F309A" w:rsidRPr="005F309A">
      <w:footerReference w:type="default" r:id="rId1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4014A" w14:textId="77777777" w:rsidR="001421E3" w:rsidRDefault="001421E3" w:rsidP="00C6554A">
      <w:pPr>
        <w:spacing w:before="0" w:after="0" w:line="240" w:lineRule="auto"/>
      </w:pPr>
      <w:r>
        <w:separator/>
      </w:r>
    </w:p>
  </w:endnote>
  <w:endnote w:type="continuationSeparator" w:id="0">
    <w:p w14:paraId="2A11C2FE" w14:textId="77777777" w:rsidR="001421E3" w:rsidRDefault="001421E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3287" w14:textId="77777777" w:rsidR="009B79D8"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7F5B" w14:textId="77777777" w:rsidR="001421E3" w:rsidRDefault="001421E3" w:rsidP="00C6554A">
      <w:pPr>
        <w:spacing w:before="0" w:after="0" w:line="240" w:lineRule="auto"/>
      </w:pPr>
      <w:r>
        <w:separator/>
      </w:r>
    </w:p>
  </w:footnote>
  <w:footnote w:type="continuationSeparator" w:id="0">
    <w:p w14:paraId="6034BB4D" w14:textId="77777777" w:rsidR="001421E3" w:rsidRDefault="001421E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D593955"/>
    <w:multiLevelType w:val="hybridMultilevel"/>
    <w:tmpl w:val="4846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34372"/>
    <w:multiLevelType w:val="hybridMultilevel"/>
    <w:tmpl w:val="5A4EC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868C1"/>
    <w:multiLevelType w:val="hybridMultilevel"/>
    <w:tmpl w:val="2760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2117AA"/>
    <w:multiLevelType w:val="hybridMultilevel"/>
    <w:tmpl w:val="EEA8341A"/>
    <w:lvl w:ilvl="0" w:tplc="27DC7344">
      <w:start w:val="1"/>
      <w:numFmt w:val="bullet"/>
      <w:lvlText w:val="•"/>
      <w:lvlJc w:val="left"/>
      <w:pPr>
        <w:tabs>
          <w:tab w:val="num" w:pos="720"/>
        </w:tabs>
        <w:ind w:left="720" w:hanging="360"/>
      </w:pPr>
      <w:rPr>
        <w:rFonts w:ascii="Arial" w:hAnsi="Arial" w:hint="default"/>
      </w:rPr>
    </w:lvl>
    <w:lvl w:ilvl="1" w:tplc="71D20EF8" w:tentative="1">
      <w:start w:val="1"/>
      <w:numFmt w:val="bullet"/>
      <w:lvlText w:val="•"/>
      <w:lvlJc w:val="left"/>
      <w:pPr>
        <w:tabs>
          <w:tab w:val="num" w:pos="1440"/>
        </w:tabs>
        <w:ind w:left="1440" w:hanging="360"/>
      </w:pPr>
      <w:rPr>
        <w:rFonts w:ascii="Arial" w:hAnsi="Arial" w:hint="default"/>
      </w:rPr>
    </w:lvl>
    <w:lvl w:ilvl="2" w:tplc="C0680834" w:tentative="1">
      <w:start w:val="1"/>
      <w:numFmt w:val="bullet"/>
      <w:lvlText w:val="•"/>
      <w:lvlJc w:val="left"/>
      <w:pPr>
        <w:tabs>
          <w:tab w:val="num" w:pos="2160"/>
        </w:tabs>
        <w:ind w:left="2160" w:hanging="360"/>
      </w:pPr>
      <w:rPr>
        <w:rFonts w:ascii="Arial" w:hAnsi="Arial" w:hint="default"/>
      </w:rPr>
    </w:lvl>
    <w:lvl w:ilvl="3" w:tplc="EFA2DBF2" w:tentative="1">
      <w:start w:val="1"/>
      <w:numFmt w:val="bullet"/>
      <w:lvlText w:val="•"/>
      <w:lvlJc w:val="left"/>
      <w:pPr>
        <w:tabs>
          <w:tab w:val="num" w:pos="2880"/>
        </w:tabs>
        <w:ind w:left="2880" w:hanging="360"/>
      </w:pPr>
      <w:rPr>
        <w:rFonts w:ascii="Arial" w:hAnsi="Arial" w:hint="default"/>
      </w:rPr>
    </w:lvl>
    <w:lvl w:ilvl="4" w:tplc="851CE63C" w:tentative="1">
      <w:start w:val="1"/>
      <w:numFmt w:val="bullet"/>
      <w:lvlText w:val="•"/>
      <w:lvlJc w:val="left"/>
      <w:pPr>
        <w:tabs>
          <w:tab w:val="num" w:pos="3600"/>
        </w:tabs>
        <w:ind w:left="3600" w:hanging="360"/>
      </w:pPr>
      <w:rPr>
        <w:rFonts w:ascii="Arial" w:hAnsi="Arial" w:hint="default"/>
      </w:rPr>
    </w:lvl>
    <w:lvl w:ilvl="5" w:tplc="530C6294" w:tentative="1">
      <w:start w:val="1"/>
      <w:numFmt w:val="bullet"/>
      <w:lvlText w:val="•"/>
      <w:lvlJc w:val="left"/>
      <w:pPr>
        <w:tabs>
          <w:tab w:val="num" w:pos="4320"/>
        </w:tabs>
        <w:ind w:left="4320" w:hanging="360"/>
      </w:pPr>
      <w:rPr>
        <w:rFonts w:ascii="Arial" w:hAnsi="Arial" w:hint="default"/>
      </w:rPr>
    </w:lvl>
    <w:lvl w:ilvl="6" w:tplc="58E49754" w:tentative="1">
      <w:start w:val="1"/>
      <w:numFmt w:val="bullet"/>
      <w:lvlText w:val="•"/>
      <w:lvlJc w:val="left"/>
      <w:pPr>
        <w:tabs>
          <w:tab w:val="num" w:pos="5040"/>
        </w:tabs>
        <w:ind w:left="5040" w:hanging="360"/>
      </w:pPr>
      <w:rPr>
        <w:rFonts w:ascii="Arial" w:hAnsi="Arial" w:hint="default"/>
      </w:rPr>
    </w:lvl>
    <w:lvl w:ilvl="7" w:tplc="087CE5B6" w:tentative="1">
      <w:start w:val="1"/>
      <w:numFmt w:val="bullet"/>
      <w:lvlText w:val="•"/>
      <w:lvlJc w:val="left"/>
      <w:pPr>
        <w:tabs>
          <w:tab w:val="num" w:pos="5760"/>
        </w:tabs>
        <w:ind w:left="5760" w:hanging="360"/>
      </w:pPr>
      <w:rPr>
        <w:rFonts w:ascii="Arial" w:hAnsi="Arial" w:hint="default"/>
      </w:rPr>
    </w:lvl>
    <w:lvl w:ilvl="8" w:tplc="0BECACF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0B663DD"/>
    <w:multiLevelType w:val="hybridMultilevel"/>
    <w:tmpl w:val="B67057B6"/>
    <w:lvl w:ilvl="0" w:tplc="556A3D46">
      <w:start w:val="1"/>
      <w:numFmt w:val="bullet"/>
      <w:lvlText w:val="•"/>
      <w:lvlJc w:val="left"/>
      <w:pPr>
        <w:tabs>
          <w:tab w:val="num" w:pos="720"/>
        </w:tabs>
        <w:ind w:left="720" w:hanging="360"/>
      </w:pPr>
      <w:rPr>
        <w:rFonts w:ascii="Arial" w:hAnsi="Arial" w:hint="default"/>
      </w:rPr>
    </w:lvl>
    <w:lvl w:ilvl="1" w:tplc="119E32E2" w:tentative="1">
      <w:start w:val="1"/>
      <w:numFmt w:val="bullet"/>
      <w:lvlText w:val="•"/>
      <w:lvlJc w:val="left"/>
      <w:pPr>
        <w:tabs>
          <w:tab w:val="num" w:pos="1440"/>
        </w:tabs>
        <w:ind w:left="1440" w:hanging="360"/>
      </w:pPr>
      <w:rPr>
        <w:rFonts w:ascii="Arial" w:hAnsi="Arial" w:hint="default"/>
      </w:rPr>
    </w:lvl>
    <w:lvl w:ilvl="2" w:tplc="73FE5422" w:tentative="1">
      <w:start w:val="1"/>
      <w:numFmt w:val="bullet"/>
      <w:lvlText w:val="•"/>
      <w:lvlJc w:val="left"/>
      <w:pPr>
        <w:tabs>
          <w:tab w:val="num" w:pos="2160"/>
        </w:tabs>
        <w:ind w:left="2160" w:hanging="360"/>
      </w:pPr>
      <w:rPr>
        <w:rFonts w:ascii="Arial" w:hAnsi="Arial" w:hint="default"/>
      </w:rPr>
    </w:lvl>
    <w:lvl w:ilvl="3" w:tplc="35AC5D84" w:tentative="1">
      <w:start w:val="1"/>
      <w:numFmt w:val="bullet"/>
      <w:lvlText w:val="•"/>
      <w:lvlJc w:val="left"/>
      <w:pPr>
        <w:tabs>
          <w:tab w:val="num" w:pos="2880"/>
        </w:tabs>
        <w:ind w:left="2880" w:hanging="360"/>
      </w:pPr>
      <w:rPr>
        <w:rFonts w:ascii="Arial" w:hAnsi="Arial" w:hint="default"/>
      </w:rPr>
    </w:lvl>
    <w:lvl w:ilvl="4" w:tplc="27426620" w:tentative="1">
      <w:start w:val="1"/>
      <w:numFmt w:val="bullet"/>
      <w:lvlText w:val="•"/>
      <w:lvlJc w:val="left"/>
      <w:pPr>
        <w:tabs>
          <w:tab w:val="num" w:pos="3600"/>
        </w:tabs>
        <w:ind w:left="3600" w:hanging="360"/>
      </w:pPr>
      <w:rPr>
        <w:rFonts w:ascii="Arial" w:hAnsi="Arial" w:hint="default"/>
      </w:rPr>
    </w:lvl>
    <w:lvl w:ilvl="5" w:tplc="6CCAD8C8" w:tentative="1">
      <w:start w:val="1"/>
      <w:numFmt w:val="bullet"/>
      <w:lvlText w:val="•"/>
      <w:lvlJc w:val="left"/>
      <w:pPr>
        <w:tabs>
          <w:tab w:val="num" w:pos="4320"/>
        </w:tabs>
        <w:ind w:left="4320" w:hanging="360"/>
      </w:pPr>
      <w:rPr>
        <w:rFonts w:ascii="Arial" w:hAnsi="Arial" w:hint="default"/>
      </w:rPr>
    </w:lvl>
    <w:lvl w:ilvl="6" w:tplc="316C7968" w:tentative="1">
      <w:start w:val="1"/>
      <w:numFmt w:val="bullet"/>
      <w:lvlText w:val="•"/>
      <w:lvlJc w:val="left"/>
      <w:pPr>
        <w:tabs>
          <w:tab w:val="num" w:pos="5040"/>
        </w:tabs>
        <w:ind w:left="5040" w:hanging="360"/>
      </w:pPr>
      <w:rPr>
        <w:rFonts w:ascii="Arial" w:hAnsi="Arial" w:hint="default"/>
      </w:rPr>
    </w:lvl>
    <w:lvl w:ilvl="7" w:tplc="133C4B4C" w:tentative="1">
      <w:start w:val="1"/>
      <w:numFmt w:val="bullet"/>
      <w:lvlText w:val="•"/>
      <w:lvlJc w:val="left"/>
      <w:pPr>
        <w:tabs>
          <w:tab w:val="num" w:pos="5760"/>
        </w:tabs>
        <w:ind w:left="5760" w:hanging="360"/>
      </w:pPr>
      <w:rPr>
        <w:rFonts w:ascii="Arial" w:hAnsi="Arial" w:hint="default"/>
      </w:rPr>
    </w:lvl>
    <w:lvl w:ilvl="8" w:tplc="0D10998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E02638C"/>
    <w:multiLevelType w:val="hybridMultilevel"/>
    <w:tmpl w:val="6DC209D4"/>
    <w:lvl w:ilvl="0" w:tplc="6F32488A">
      <w:start w:val="1"/>
      <w:numFmt w:val="bullet"/>
      <w:lvlText w:val="•"/>
      <w:lvlJc w:val="left"/>
      <w:pPr>
        <w:ind w:left="720" w:hanging="360"/>
      </w:pPr>
    </w:lvl>
    <w:lvl w:ilvl="1" w:tplc="5C882926">
      <w:numFmt w:val="decimal"/>
      <w:lvlText w:val=""/>
      <w:lvlJc w:val="left"/>
    </w:lvl>
    <w:lvl w:ilvl="2" w:tplc="F2343BCC">
      <w:numFmt w:val="decimal"/>
      <w:lvlText w:val=""/>
      <w:lvlJc w:val="left"/>
    </w:lvl>
    <w:lvl w:ilvl="3" w:tplc="8EECA05E">
      <w:numFmt w:val="decimal"/>
      <w:lvlText w:val=""/>
      <w:lvlJc w:val="left"/>
    </w:lvl>
    <w:lvl w:ilvl="4" w:tplc="C812F9D6">
      <w:numFmt w:val="decimal"/>
      <w:lvlText w:val=""/>
      <w:lvlJc w:val="left"/>
    </w:lvl>
    <w:lvl w:ilvl="5" w:tplc="263422AC">
      <w:numFmt w:val="decimal"/>
      <w:lvlText w:val=""/>
      <w:lvlJc w:val="left"/>
    </w:lvl>
    <w:lvl w:ilvl="6" w:tplc="79B6A5E8">
      <w:numFmt w:val="decimal"/>
      <w:lvlText w:val=""/>
      <w:lvlJc w:val="left"/>
    </w:lvl>
    <w:lvl w:ilvl="7" w:tplc="3662AEE8">
      <w:numFmt w:val="decimal"/>
      <w:lvlText w:val=""/>
      <w:lvlJc w:val="left"/>
    </w:lvl>
    <w:lvl w:ilvl="8" w:tplc="A074F87E">
      <w:numFmt w:val="decimal"/>
      <w:lvlText w:val=""/>
      <w:lvlJc w:val="left"/>
    </w:lvl>
  </w:abstractNum>
  <w:num w:numId="1" w16cid:durableId="1055351709">
    <w:abstractNumId w:val="9"/>
  </w:num>
  <w:num w:numId="2" w16cid:durableId="1931770555">
    <w:abstractNumId w:val="8"/>
  </w:num>
  <w:num w:numId="3" w16cid:durableId="646201864">
    <w:abstractNumId w:val="8"/>
  </w:num>
  <w:num w:numId="4" w16cid:durableId="2016834534">
    <w:abstractNumId w:val="9"/>
  </w:num>
  <w:num w:numId="5" w16cid:durableId="1621494974">
    <w:abstractNumId w:val="15"/>
  </w:num>
  <w:num w:numId="6" w16cid:durableId="17825886">
    <w:abstractNumId w:val="10"/>
  </w:num>
  <w:num w:numId="7" w16cid:durableId="1939294323">
    <w:abstractNumId w:val="11"/>
  </w:num>
  <w:num w:numId="8" w16cid:durableId="986395559">
    <w:abstractNumId w:val="7"/>
  </w:num>
  <w:num w:numId="9" w16cid:durableId="2083527228">
    <w:abstractNumId w:val="6"/>
  </w:num>
  <w:num w:numId="10" w16cid:durableId="1615333075">
    <w:abstractNumId w:val="5"/>
  </w:num>
  <w:num w:numId="11" w16cid:durableId="1488092635">
    <w:abstractNumId w:val="4"/>
  </w:num>
  <w:num w:numId="12" w16cid:durableId="1248419277">
    <w:abstractNumId w:val="3"/>
  </w:num>
  <w:num w:numId="13" w16cid:durableId="225536053">
    <w:abstractNumId w:val="2"/>
  </w:num>
  <w:num w:numId="14" w16cid:durableId="1536652355">
    <w:abstractNumId w:val="1"/>
  </w:num>
  <w:num w:numId="15" w16cid:durableId="358631509">
    <w:abstractNumId w:val="0"/>
  </w:num>
  <w:num w:numId="16" w16cid:durableId="751977115">
    <w:abstractNumId w:val="16"/>
  </w:num>
  <w:num w:numId="17" w16cid:durableId="1104881181">
    <w:abstractNumId w:val="17"/>
  </w:num>
  <w:num w:numId="18" w16cid:durableId="1641766681">
    <w:abstractNumId w:val="12"/>
  </w:num>
  <w:num w:numId="19" w16cid:durableId="1553275365">
    <w:abstractNumId w:val="14"/>
  </w:num>
  <w:num w:numId="20" w16cid:durableId="512956409">
    <w:abstractNumId w:val="18"/>
    <w:lvlOverride w:ilvl="0">
      <w:startOverride w:val="1"/>
    </w:lvlOverride>
  </w:num>
  <w:num w:numId="21" w16cid:durableId="11263180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DC"/>
    <w:rsid w:val="001421E3"/>
    <w:rsid w:val="002554CD"/>
    <w:rsid w:val="00293B83"/>
    <w:rsid w:val="002B4294"/>
    <w:rsid w:val="002E06DC"/>
    <w:rsid w:val="00333D0D"/>
    <w:rsid w:val="003E2C00"/>
    <w:rsid w:val="004C049F"/>
    <w:rsid w:val="005000E2"/>
    <w:rsid w:val="00556227"/>
    <w:rsid w:val="005666AF"/>
    <w:rsid w:val="005F309A"/>
    <w:rsid w:val="00602878"/>
    <w:rsid w:val="006A3CE7"/>
    <w:rsid w:val="00735CA2"/>
    <w:rsid w:val="009B79D8"/>
    <w:rsid w:val="00A45E28"/>
    <w:rsid w:val="00C6554A"/>
    <w:rsid w:val="00CD16C6"/>
    <w:rsid w:val="00D52293"/>
    <w:rsid w:val="00EB1FCC"/>
    <w:rsid w:val="00ED7C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7B3B6"/>
  <w15:chartTrackingRefBased/>
  <w15:docId w15:val="{73A09F54-D8FB-4F27-979A-34FB6453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qFormat/>
    <w:rsid w:val="002E06DC"/>
    <w:pPr>
      <w:spacing w:before="0" w:after="0" w:line="240" w:lineRule="auto"/>
      <w:ind w:left="720"/>
      <w:contextualSpacing/>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si\AppData\Local\Microsoft\Office\16.0\DTS\en-US%7bB6EC4DF3-7530-429A-B7C2-392ECE21C78E%7d\%7b142D1636-3D96-41C7-9164-054DA8C99987%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{142D1636-3D96-41C7-9164-054DA8C99987}TF1f75cea0-c848-4caf-b47d-6cb36ce18799d83c335b_win32-12e0587c7c54.dotx</Template>
  <TotalTime>58</TotalTime>
  <Pages>5</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dc:creator>
  <cp:keywords/>
  <dc:description/>
  <cp:lastModifiedBy>Yousef Ahmed</cp:lastModifiedBy>
  <cp:revision>3</cp:revision>
  <cp:lastPrinted>2026-05-20T22:22:00Z</cp:lastPrinted>
  <dcterms:created xsi:type="dcterms:W3CDTF">2026-05-19T06:32:00Z</dcterms:created>
  <dcterms:modified xsi:type="dcterms:W3CDTF">2026-05-20T22:50:00Z</dcterms:modified>
</cp:coreProperties>
</file>